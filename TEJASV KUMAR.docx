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615AA5" w:rsidP="00615AA5">
            <w:pPr>
              <w:pStyle w:val="Title"/>
            </w:pPr>
            <w:r>
              <w:t>TEJASV KUMAR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98769EFAF2794518ABA6FA022C21F336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185280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July 2018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Present</w:t>
            </w:r>
          </w:p>
          <w:p w:rsidR="00494297" w:rsidRPr="00740017" w:rsidRDefault="00AC646B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IT Customer</w:t>
            </w:r>
            <w:r w:rsidR="00185280">
              <w:rPr>
                <w:rFonts w:ascii="Calibri" w:hAnsi="Calibri" w:cs="Calibri"/>
              </w:rPr>
              <w:t xml:space="preserve"> Distribution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185280">
              <w:rPr>
                <w:rFonts w:ascii="Calibri" w:hAnsi="Calibri" w:cs="Calibri"/>
              </w:rPr>
              <w:t>Manager I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185280">
              <w:rPr>
                <w:rFonts w:ascii="Calibri" w:hAnsi="Calibri" w:cs="Calibri"/>
              </w:rPr>
              <w:t>ICICI Prudential Life Insurance</w:t>
            </w:r>
          </w:p>
          <w:p w:rsidR="003D1B71" w:rsidRPr="00740017" w:rsidRDefault="00185280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May 2017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July 2017</w:t>
            </w:r>
          </w:p>
          <w:p w:rsidR="003D1B71" w:rsidRPr="00740017" w:rsidRDefault="00185280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Product Development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Intern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ShopClues</w:t>
            </w:r>
            <w:proofErr w:type="spellEnd"/>
          </w:p>
          <w:p w:rsidR="003D1B71" w:rsidRPr="00740017" w:rsidRDefault="00185280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January 2017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May 2017</w:t>
            </w:r>
          </w:p>
          <w:p w:rsidR="003D1B71" w:rsidRPr="00740017" w:rsidRDefault="00AC646B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Product Development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Intern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Tata Consultancy Services</w:t>
            </w:r>
          </w:p>
          <w:p w:rsidR="00185280" w:rsidRPr="00740017" w:rsidRDefault="00AC646B" w:rsidP="00185280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April 2016 </w:t>
            </w:r>
            <w:r w:rsidR="00185280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September 2016</w:t>
            </w:r>
          </w:p>
          <w:p w:rsidR="00185280" w:rsidRPr="00740017" w:rsidRDefault="00494297" w:rsidP="00185280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Data Analyst </w:t>
            </w:r>
            <w:r w:rsidR="00185280" w:rsidRPr="00740017">
              <w:rPr>
                <w:rStyle w:val="Strong"/>
                <w:rFonts w:ascii="Calibri" w:hAnsi="Calibri" w:cs="Calibri"/>
              </w:rPr>
              <w:t>•</w:t>
            </w:r>
            <w:r w:rsidR="00185280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Intern</w:t>
            </w:r>
            <w:r w:rsidR="00185280" w:rsidRPr="00740017">
              <w:rPr>
                <w:rFonts w:ascii="Calibri" w:hAnsi="Calibri" w:cs="Calibri"/>
              </w:rPr>
              <w:t xml:space="preserve"> </w:t>
            </w:r>
            <w:r w:rsidR="00185280" w:rsidRPr="00740017">
              <w:rPr>
                <w:rStyle w:val="Strong"/>
                <w:rFonts w:ascii="Calibri" w:hAnsi="Calibri" w:cs="Calibri"/>
              </w:rPr>
              <w:t>•</w:t>
            </w:r>
            <w:r w:rsidR="00185280" w:rsidRPr="00740017">
              <w:rPr>
                <w:rFonts w:ascii="Calibri" w:hAnsi="Calibri" w:cs="Calibri"/>
              </w:rPr>
              <w:t xml:space="preserve"> </w:t>
            </w:r>
            <w:r w:rsidR="00AC646B">
              <w:rPr>
                <w:rFonts w:ascii="Calibri" w:hAnsi="Calibri" w:cs="Calibri"/>
              </w:rPr>
              <w:t>Interactive Avenues</w:t>
            </w:r>
          </w:p>
          <w:p w:rsidR="003D1B71" w:rsidRPr="00740017" w:rsidRDefault="00494297" w:rsidP="001852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Data scientist with strong background in </w:t>
            </w:r>
            <w:r w:rsidR="00074B75">
              <w:rPr>
                <w:rFonts w:ascii="Calibri" w:hAnsi="Calibri" w:cs="Calibri"/>
              </w:rPr>
              <w:t xml:space="preserve">mathematics and </w:t>
            </w:r>
            <w:r>
              <w:rPr>
                <w:rFonts w:ascii="Calibri" w:hAnsi="Calibri" w:cs="Calibri"/>
              </w:rPr>
              <w:t xml:space="preserve">computer science </w:t>
            </w:r>
            <w:r w:rsidR="00074B75">
              <w:rPr>
                <w:rFonts w:ascii="Calibri" w:hAnsi="Calibri" w:cs="Calibri"/>
              </w:rPr>
              <w:t>with</w:t>
            </w:r>
            <w:r>
              <w:rPr>
                <w:rFonts w:ascii="Calibri" w:hAnsi="Calibri" w:cs="Calibri"/>
              </w:rPr>
              <w:t xml:space="preserve"> 2 years of experience </w:t>
            </w:r>
            <w:r w:rsidR="00074B75">
              <w:rPr>
                <w:rFonts w:ascii="Calibri" w:hAnsi="Calibri" w:cs="Calibri"/>
              </w:rPr>
              <w:t>on</w:t>
            </w:r>
            <w:r>
              <w:rPr>
                <w:rFonts w:ascii="Calibri" w:hAnsi="Calibri" w:cs="Calibri"/>
              </w:rPr>
              <w:t xml:space="preserve"> predictive modeling, data visualization and machine learning to solve business</w:t>
            </w:r>
            <w:r w:rsidR="00074B75">
              <w:rPr>
                <w:rFonts w:ascii="Calibri" w:hAnsi="Calibri" w:cs="Calibri"/>
              </w:rPr>
              <w:t xml:space="preserve"> problems</w:t>
            </w:r>
            <w:r>
              <w:rPr>
                <w:rFonts w:ascii="Calibri" w:hAnsi="Calibri" w:cs="Calibri"/>
              </w:rPr>
              <w:t xml:space="preserve"> </w:t>
            </w:r>
            <w:r w:rsidR="00074B75">
              <w:rPr>
                <w:rFonts w:ascii="Calibri" w:hAnsi="Calibri" w:cs="Calibri"/>
              </w:rPr>
              <w:t xml:space="preserve">using R, </w:t>
            </w:r>
            <w:r w:rsidR="00C05E1C">
              <w:rPr>
                <w:rFonts w:ascii="Calibri" w:hAnsi="Calibri" w:cs="Calibri"/>
              </w:rPr>
              <w:t xml:space="preserve">Python, </w:t>
            </w:r>
            <w:r w:rsidR="00074B75">
              <w:rPr>
                <w:rFonts w:ascii="Calibri" w:hAnsi="Calibri" w:cs="Calibri"/>
              </w:rPr>
              <w:t>Tableau</w:t>
            </w:r>
            <w:r w:rsidR="00C05E1C">
              <w:rPr>
                <w:rFonts w:ascii="Calibri" w:hAnsi="Calibri" w:cs="Calibri"/>
              </w:rPr>
              <w:t xml:space="preserve">, </w:t>
            </w:r>
            <w:r w:rsidR="00C05E1C">
              <w:rPr>
                <w:rFonts w:ascii="Calibri" w:hAnsi="Calibri" w:cs="Calibri"/>
              </w:rPr>
              <w:t>Power BI,</w:t>
            </w:r>
            <w:r w:rsidR="00C05E1C">
              <w:rPr>
                <w:rFonts w:ascii="Calibri" w:hAnsi="Calibri" w:cs="Calibri"/>
              </w:rPr>
              <w:t xml:space="preserve"> SQL and SAS</w:t>
            </w:r>
            <w:r w:rsidR="00074B75">
              <w:rPr>
                <w:rFonts w:ascii="Calibri" w:hAnsi="Calibri" w:cs="Calibri"/>
              </w:rPr>
              <w:t>. Passionate about Deep Learning, Neural Networks and Artificial Intelligence.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7B168DE37A343FA8EF874DCDAC9DE35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Default="00AC646B" w:rsidP="00353B60">
            <w:pPr>
              <w:pStyle w:val="SchoolName"/>
            </w:pPr>
            <w:r>
              <w:t>NMIMS MPSTME</w:t>
            </w:r>
            <w:r w:rsidR="003D1B71" w:rsidRPr="00740017">
              <w:t xml:space="preserve">, </w:t>
            </w:r>
            <w:r>
              <w:t>Mumbai</w:t>
            </w:r>
          </w:p>
          <w:p w:rsidR="00494297" w:rsidRPr="00494297" w:rsidRDefault="00494297" w:rsidP="00494297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Batch of 2018</w:t>
            </w:r>
          </w:p>
          <w:p w:rsidR="003D1B71" w:rsidRPr="00740017" w:rsidRDefault="00AC646B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MBA Tech. Business Intelligence Analysis + Computer Science</w:t>
            </w:r>
          </w:p>
          <w:p w:rsidR="003D1B71" w:rsidRPr="00E572D6" w:rsidRDefault="00074B75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Key Contributions</w:t>
            </w:r>
          </w:p>
          <w:p w:rsidR="00074B75" w:rsidRDefault="00C05E1C" w:rsidP="00074B7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Automate mailing system to categorize mails to their respective categories in order to </w:t>
            </w:r>
            <w:r w:rsidR="00AF5B99">
              <w:rPr>
                <w:rFonts w:ascii="Calibri" w:hAnsi="Calibri" w:cs="Calibri"/>
              </w:rPr>
              <w:t>improve</w:t>
            </w:r>
            <w:r>
              <w:rPr>
                <w:rFonts w:ascii="Calibri" w:hAnsi="Calibri" w:cs="Calibri"/>
              </w:rPr>
              <w:t xml:space="preserve"> response time.</w:t>
            </w:r>
          </w:p>
          <w:p w:rsidR="00C05E1C" w:rsidRDefault="00C05E1C" w:rsidP="00074B7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Analyze financial and sales data to gain insights into identifying opportunities for up-selling and cross-selling of insurance policies.</w:t>
            </w:r>
          </w:p>
          <w:p w:rsidR="00C05E1C" w:rsidRDefault="00C05E1C" w:rsidP="00074B75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Analyze and identify key profitable items to increase profits over margins </w:t>
            </w:r>
            <w:r>
              <w:rPr>
                <w:rFonts w:ascii="Calibri" w:hAnsi="Calibri" w:cs="Calibri"/>
              </w:rPr>
              <w:t>on ecommerce website</w:t>
            </w:r>
            <w:r>
              <w:rPr>
                <w:rFonts w:ascii="Calibri" w:hAnsi="Calibri" w:cs="Calibri"/>
              </w:rPr>
              <w:t>.</w:t>
            </w:r>
          </w:p>
          <w:p w:rsidR="00AF5B99" w:rsidRDefault="00AF5B99" w:rsidP="00AF5B99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Analyze</w:t>
            </w:r>
            <w:r w:rsidR="00C05E1C">
              <w:rPr>
                <w:rFonts w:ascii="Calibri" w:hAnsi="Calibri" w:cs="Calibri"/>
              </w:rPr>
              <w:t xml:space="preserve"> media campaigns to check scope of profitability.</w:t>
            </w:r>
          </w:p>
          <w:p w:rsidR="00AF5B99" w:rsidRPr="00AF5B99" w:rsidRDefault="00AF5B99" w:rsidP="00AF5B99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visually appealing dashboards to better display the story behind the data.</w:t>
            </w:r>
            <w:bookmarkStart w:id="0" w:name="_GoBack"/>
            <w:bookmarkEnd w:id="0"/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A7EBB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615AA5" w:rsidP="00615AA5">
            <w:pPr>
              <w:pStyle w:val="Information"/>
            </w:pPr>
            <w:r>
              <w:t>Mumbai, India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7D4C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615AA5" w:rsidP="00615AA5">
            <w:pPr>
              <w:pStyle w:val="Information"/>
            </w:pPr>
            <w:r>
              <w:t>+91 9769662812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9E026C" wp14:editId="33CFD1F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319DB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AC646B" w:rsidRDefault="00AC646B" w:rsidP="00AC646B">
            <w:pPr>
              <w:pStyle w:val="Information"/>
              <w:rPr>
                <w:sz w:val="18"/>
                <w:szCs w:val="18"/>
              </w:rPr>
            </w:pPr>
            <w:r w:rsidRPr="00AC646B">
              <w:rPr>
                <w:sz w:val="18"/>
                <w:szCs w:val="18"/>
              </w:rPr>
              <w:t>tejasvkumar2@gmail.com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AC646B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514" w:rsidRDefault="009C4514" w:rsidP="00590471">
      <w:r>
        <w:separator/>
      </w:r>
    </w:p>
  </w:endnote>
  <w:endnote w:type="continuationSeparator" w:id="0">
    <w:p w:rsidR="009C4514" w:rsidRDefault="009C451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514" w:rsidRDefault="009C4514" w:rsidP="00590471">
      <w:r>
        <w:separator/>
      </w:r>
    </w:p>
  </w:footnote>
  <w:footnote w:type="continuationSeparator" w:id="0">
    <w:p w:rsidR="009C4514" w:rsidRDefault="009C451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1E25D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344BE1"/>
    <w:multiLevelType w:val="hybridMultilevel"/>
    <w:tmpl w:val="52146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E465CB"/>
    <w:multiLevelType w:val="hybridMultilevel"/>
    <w:tmpl w:val="C2826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A5"/>
    <w:rsid w:val="00060042"/>
    <w:rsid w:val="00074B75"/>
    <w:rsid w:val="0008685D"/>
    <w:rsid w:val="00090860"/>
    <w:rsid w:val="00112FD7"/>
    <w:rsid w:val="00150ABD"/>
    <w:rsid w:val="00185280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94297"/>
    <w:rsid w:val="004E158A"/>
    <w:rsid w:val="00565C77"/>
    <w:rsid w:val="0056708E"/>
    <w:rsid w:val="005801E5"/>
    <w:rsid w:val="00590471"/>
    <w:rsid w:val="005D01FA"/>
    <w:rsid w:val="00615AA5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C4514"/>
    <w:rsid w:val="009D090F"/>
    <w:rsid w:val="00A31464"/>
    <w:rsid w:val="00A31B16"/>
    <w:rsid w:val="00A33613"/>
    <w:rsid w:val="00A47A8D"/>
    <w:rsid w:val="00AC646B"/>
    <w:rsid w:val="00AC6C7E"/>
    <w:rsid w:val="00AF5B99"/>
    <w:rsid w:val="00B4158A"/>
    <w:rsid w:val="00B6466C"/>
    <w:rsid w:val="00BB1B5D"/>
    <w:rsid w:val="00BC22C7"/>
    <w:rsid w:val="00BD195A"/>
    <w:rsid w:val="00C05E1C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061635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8769EFAF2794518ABA6FA022C21F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BB40F3-99FB-4F75-B2D5-A91F1C0B619E}"/>
      </w:docPartPr>
      <w:docPartBody>
        <w:p w:rsidR="00000000" w:rsidRDefault="00CF0B14">
          <w:pPr>
            <w:pStyle w:val="98769EFAF2794518ABA6FA022C21F336"/>
          </w:pPr>
          <w:r w:rsidRPr="00AC6C7E">
            <w:t>Experience</w:t>
          </w:r>
        </w:p>
      </w:docPartBody>
    </w:docPart>
    <w:docPart>
      <w:docPartPr>
        <w:name w:val="67B168DE37A343FA8EF874DCDAC9DE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19D52E-DE43-4479-A692-ED5265109B9C}"/>
      </w:docPartPr>
      <w:docPartBody>
        <w:p w:rsidR="00000000" w:rsidRDefault="00CF0B14">
          <w:pPr>
            <w:pStyle w:val="67B168DE37A343FA8EF874DCDAC9DE35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CED"/>
    <w:rsid w:val="00CF0B14"/>
    <w:rsid w:val="00E9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39BE3B83448C588A3E5A7F1A05489">
    <w:name w:val="04739BE3B83448C588A3E5A7F1A05489"/>
  </w:style>
  <w:style w:type="paragraph" w:customStyle="1" w:styleId="0A8E8B864CC34E71BA1187009CB94E26">
    <w:name w:val="0A8E8B864CC34E71BA1187009CB94E26"/>
  </w:style>
  <w:style w:type="paragraph" w:customStyle="1" w:styleId="98769EFAF2794518ABA6FA022C21F336">
    <w:name w:val="98769EFAF2794518ABA6FA022C21F336"/>
  </w:style>
  <w:style w:type="paragraph" w:customStyle="1" w:styleId="D65A40BECB1145C1B6C25F4213F1E395">
    <w:name w:val="D65A40BECB1145C1B6C25F4213F1E395"/>
  </w:style>
  <w:style w:type="paragraph" w:customStyle="1" w:styleId="2BC4EFFC722A409CB2CC138A8398FE68">
    <w:name w:val="2BC4EFFC722A409CB2CC138A8398FE68"/>
  </w:style>
  <w:style w:type="paragraph" w:customStyle="1" w:styleId="6D3DDACAA936412AA65E956AC2E6D3B2">
    <w:name w:val="6D3DDACAA936412AA65E956AC2E6D3B2"/>
  </w:style>
  <w:style w:type="paragraph" w:customStyle="1" w:styleId="5154A1233CB046C68DA873E8E8DA6437">
    <w:name w:val="5154A1233CB046C68DA873E8E8DA6437"/>
  </w:style>
  <w:style w:type="paragraph" w:customStyle="1" w:styleId="4532FD2297F942BEAC7964C9F85F1188">
    <w:name w:val="4532FD2297F942BEAC7964C9F85F1188"/>
  </w:style>
  <w:style w:type="paragraph" w:customStyle="1" w:styleId="1CD8BCB428BB48C4BCAA98892D04C8FD">
    <w:name w:val="1CD8BCB428BB48C4BCAA98892D04C8FD"/>
  </w:style>
  <w:style w:type="paragraph" w:customStyle="1" w:styleId="8B5A33352C9B470ABD89F4C03B8292DA">
    <w:name w:val="8B5A33352C9B470ABD89F4C03B8292DA"/>
  </w:style>
  <w:style w:type="paragraph" w:customStyle="1" w:styleId="B0CE8B166FE04823A02AF7C17652BFD3">
    <w:name w:val="B0CE8B166FE04823A02AF7C17652BFD3"/>
  </w:style>
  <w:style w:type="paragraph" w:customStyle="1" w:styleId="E8ED2F4D64C5423C8E5F7E8FEC24103D">
    <w:name w:val="E8ED2F4D64C5423C8E5F7E8FEC24103D"/>
  </w:style>
  <w:style w:type="paragraph" w:customStyle="1" w:styleId="547DAF20660640928869FF3D807CC040">
    <w:name w:val="547DAF20660640928869FF3D807CC040"/>
  </w:style>
  <w:style w:type="paragraph" w:customStyle="1" w:styleId="9C7E39935AC24C359BA2A1E92ACF3A74">
    <w:name w:val="9C7E39935AC24C359BA2A1E92ACF3A74"/>
  </w:style>
  <w:style w:type="paragraph" w:customStyle="1" w:styleId="E94C348914134E65840D73A52D3FF098">
    <w:name w:val="E94C348914134E65840D73A52D3FF098"/>
  </w:style>
  <w:style w:type="paragraph" w:customStyle="1" w:styleId="58F589AEFB9C4794BB0FAD495FF13F7E">
    <w:name w:val="58F589AEFB9C4794BB0FAD495FF13F7E"/>
  </w:style>
  <w:style w:type="paragraph" w:customStyle="1" w:styleId="ED4A21D165BD4421B538C534E02F720A">
    <w:name w:val="ED4A21D165BD4421B538C534E02F720A"/>
  </w:style>
  <w:style w:type="paragraph" w:customStyle="1" w:styleId="030A652866774155B12388D7CD97D792">
    <w:name w:val="030A652866774155B12388D7CD97D792"/>
  </w:style>
  <w:style w:type="paragraph" w:customStyle="1" w:styleId="DE7192AEB21141478AE5B7EFAF20A606">
    <w:name w:val="DE7192AEB21141478AE5B7EFAF20A606"/>
  </w:style>
  <w:style w:type="paragraph" w:customStyle="1" w:styleId="67B168DE37A343FA8EF874DCDAC9DE35">
    <w:name w:val="67B168DE37A343FA8EF874DCDAC9DE35"/>
  </w:style>
  <w:style w:type="paragraph" w:customStyle="1" w:styleId="F1ED2912BC5A4935AB515D978B1DC209">
    <w:name w:val="F1ED2912BC5A4935AB515D978B1DC209"/>
  </w:style>
  <w:style w:type="paragraph" w:customStyle="1" w:styleId="830502BAA32F401BB10BDFDC22475D38">
    <w:name w:val="830502BAA32F401BB10BDFDC22475D38"/>
  </w:style>
  <w:style w:type="paragraph" w:customStyle="1" w:styleId="4582E9EBC5BB4BB3A51FCD0804DAC3E9">
    <w:name w:val="4582E9EBC5BB4BB3A51FCD0804DAC3E9"/>
  </w:style>
  <w:style w:type="paragraph" w:customStyle="1" w:styleId="4A8BF388BB084B46A02C1591462ECADC">
    <w:name w:val="4A8BF388BB084B46A02C1591462ECADC"/>
  </w:style>
  <w:style w:type="paragraph" w:customStyle="1" w:styleId="C10244B57146407DA307C1A3FE09F5AF">
    <w:name w:val="C10244B57146407DA307C1A3FE09F5AF"/>
  </w:style>
  <w:style w:type="paragraph" w:customStyle="1" w:styleId="9CF6A85B9068418FA6301A5D6C35B432">
    <w:name w:val="9CF6A85B9068418FA6301A5D6C35B432"/>
  </w:style>
  <w:style w:type="paragraph" w:customStyle="1" w:styleId="8F14B9E882804EB2AF8300AB26735DC5">
    <w:name w:val="8F14B9E882804EB2AF8300AB26735DC5"/>
  </w:style>
  <w:style w:type="paragraph" w:customStyle="1" w:styleId="426F3664068E4123A17FBDC141E253D8">
    <w:name w:val="426F3664068E4123A17FBDC141E253D8"/>
  </w:style>
  <w:style w:type="paragraph" w:customStyle="1" w:styleId="164ACD11EB5140E583244D40E23C0B4D">
    <w:name w:val="164ACD11EB5140E583244D40E23C0B4D"/>
  </w:style>
  <w:style w:type="paragraph" w:customStyle="1" w:styleId="F26963C9C8C64BFFA0466B72A773BDC6">
    <w:name w:val="F26963C9C8C64BFFA0466B72A773BDC6"/>
  </w:style>
  <w:style w:type="paragraph" w:customStyle="1" w:styleId="3EF1E0133ECD42F1AB91EB20677C8490">
    <w:name w:val="3EF1E0133ECD42F1AB91EB20677C8490"/>
  </w:style>
  <w:style w:type="paragraph" w:customStyle="1" w:styleId="37505A4D48074D88AB6671CBA501E45A">
    <w:name w:val="37505A4D48074D88AB6671CBA501E45A"/>
  </w:style>
  <w:style w:type="paragraph" w:customStyle="1" w:styleId="89E5A5CB0A244148A5E104309B953183">
    <w:name w:val="89E5A5CB0A244148A5E104309B95318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26D3BF5A77041F583D5CFCF399CC40B">
    <w:name w:val="F26D3BF5A77041F583D5CFCF399CC40B"/>
  </w:style>
  <w:style w:type="paragraph" w:customStyle="1" w:styleId="E703F742E8DC4E77BA631E5E565A7A8C">
    <w:name w:val="E703F742E8DC4E77BA631E5E565A7A8C"/>
    <w:rsid w:val="00E96CED"/>
  </w:style>
  <w:style w:type="paragraph" w:customStyle="1" w:styleId="2CA3FB7807BE409983487C7A468048B3">
    <w:name w:val="2CA3FB7807BE409983487C7A468048B3"/>
    <w:rsid w:val="00E96CED"/>
  </w:style>
  <w:style w:type="paragraph" w:customStyle="1" w:styleId="84DEE9451D084C5E84126C67E066FA0A">
    <w:name w:val="84DEE9451D084C5E84126C67E066FA0A"/>
    <w:rsid w:val="00E96CED"/>
  </w:style>
  <w:style w:type="paragraph" w:customStyle="1" w:styleId="07C574AC844F4EC696E98E905D6A48DB">
    <w:name w:val="07C574AC844F4EC696E98E905D6A48DB"/>
    <w:rsid w:val="00E96CED"/>
  </w:style>
  <w:style w:type="paragraph" w:customStyle="1" w:styleId="98955F86C9E94CB9901A6AD82699D980">
    <w:name w:val="98955F86C9E94CB9901A6AD82699D980"/>
    <w:rsid w:val="00E96C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2019-08-22T09:37:00Z</dcterms:created>
  <dcterms:modified xsi:type="dcterms:W3CDTF">2019-08-22T11:12:00Z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